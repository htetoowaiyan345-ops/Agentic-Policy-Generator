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employee awards, recognition criteria, payout tiers and administration.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establish a fair, transparent and consistent employee recognition framework.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supports employee engagement by recognizing exceptional performance and contributions.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guidelines for nominations, approvals, awards and payouts.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establish a fair, transparent and consistent employee recognition framework.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permanent and fixed-term employees.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Interns, contractors and consultants unless specifically approved.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Award Level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Criteria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Indicative Payou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1 - Spot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Immediate exceptional contribution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2 - Excellence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Significant achievement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 + 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3 - Leadership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Outstanding leadership impact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Trophy + 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4 - Annual Grand Aw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arOdrganization-wide impact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Premier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5,000</w:t>
            </w:r>
          </w:p>
        </w:tc>
      </w:tr>
    </w:tbl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Reviewed annually by Human Resources.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Award: formal recognition. Payout: monetary reward associated with an award.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F6481B" w:rsidP="00F6481B" w:rsidRDefault="00F6481B" w14:paraId="0EF44AE3" w14:textId="77777777">
      <w:pPr>
        <w:pStyle w:val="ListParagraph"/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Performance Management Policy; Employee Code of Conduct; Award Nomination Form.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VERSION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DESCRIPTION OF CHANGE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AUTHOR / REVIEWER</w:t>
            </w:r>
          </w:p>
        </w:tc>
      </w:tr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05 July 2026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1.0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Initial Release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Htet Oo Wai Yan</w:t>
            </w:r>
          </w:p>
        </w:tc>
      </w:tr>
    </w:tbl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AWARD AND RECOGNITION]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