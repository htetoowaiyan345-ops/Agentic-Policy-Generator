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operation, maintenance and safety of school buildings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ensure school buildings remain safe, accessible, secure and properly maintained.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establishes standards for building usage, inspections, maintenance and emergency preparedness.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responsibilities and requirements for managing school facilities.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ensure school buildings remain safe, accessible, secure and properly maintained.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school buildings, classrooms, laboratories, libraries, sports halls and administrative offices.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Area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Requirement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Safety Inspections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Building safety and hazard checks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Maintenance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Preventive maintenance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Cleaning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Classrooms and common areas</w:t>
            </w:r>
          </w:p>
        </w:tc>
        <w:tc>
          <w:tcPr>
            <w:tcW w:w="3000" w:type="dxa"/>
          </w:tcPr>
          <w:p>
            <w:pPr>
              <w:pStyle w:val="Normal"/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Daily</w:t>
            </w:r>
          </w:p>
        </w:tc>
      </w:tr>
    </w:tbl>
    <w:p>
      <w:pPr>
        <w:jc w:val="both"/>
        <w:spacing w:line="360" w:lineRule="auto" w:before="80" w:after="80"/>
      </w:pP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Project Type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Criteria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Approved Funding Limit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1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Minor Repairs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Routine maintenance and minor repa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irsUp to USD 2,000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2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Major Repairs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Structural repairs and equipment repl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acUepm toe nUtSD 10,000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3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Renovation Projects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Significant facility upgrades and mod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erUnpiz atoti oUnSD 50,000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4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Capital Development Pr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ojeNcetws buildings, major extensions and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cAambopvues UdSevDe l5o0p,m00e0n twith</w:t>
            </w:r>
          </w:p>
        </w:tc>
      </w:tr>
    </w:tbl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4EAD6E46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DEFINITIONS: Data is not found in source file.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D6149B" w:rsidP="00D6149B" w:rsidRDefault="00D6149B" w14:paraId="52BE97F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RELATED POLICIES, PROCEDURES, FORMS, GUIDELINES &amp; OTHER RESOURCES: Data is not found in source file.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871ED3" w:rsidP="00871ED3" w:rsidRDefault="00871ED3" w14:paraId="219364A0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/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SCHOOL BUILDING MANAGEMENT]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