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Facilities &amp; Infrastructure Policy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HBM-001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Healthcare Services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Facilities Management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hospital building operations, maintenance, safety, c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2026 - 30 June 2027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Hospital Board of Directors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Facilities Management Department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Facilities &amp; Engineering Services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Director of Facilities Management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Version 0.9 dated 01 January 2026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08 July 2026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hospital buildings, campuses and healthcare facilities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safe, compliant and efficient framework for managing hospital buildings and infrastructure.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patient care, employee safety and operational continuity.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6B87FA62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STATEMENT: Data is not found in source file.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guidelines for building operations, maintenance, compliance and facility management.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patients, visitors, employees, contractors and service providers.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Facility Type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Maintenance Frequency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1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Critical Care Areas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Monthly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2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Patient Wards &amp; Clinics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Quarterly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3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Administrative Buildings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Semi-Annual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Level 4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Utility &amp; Storage Facilities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Annual</w:t>
            </w:r>
          </w:p>
        </w:tc>
        <w:tc>
          <w:tcPr>
            <w:tcW w:w="225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Standard</w:t>
            </w:r>
          </w:p>
        </w:tc>
      </w:tr>
    </w:tbl>
    <w:p>
      <w:pPr>
        <w:jc w:val="both"/>
        <w:spacing w:line="360" w:lineRule="auto" w:before="80" w:after="80"/>
      </w:pP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9532"/>
      </w:tblGrid>
      <w:tr>
        <w:tc>
          <w:tcPr>
            <w:tcW w:w="9532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D6149B" w:rsidP="00D6149B" w:rsidRDefault="00D6149B" w14:paraId="0893D614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/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4EAD6E46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DEFINITIONS: Data is not found in source file.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– HOSPITAL BUILDINGS]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