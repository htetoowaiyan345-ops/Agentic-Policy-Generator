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Facilities Management Policy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SBM-001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Education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School Administration &amp; Facilities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Framework governing operation, maintenance and safety of school b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To ensure school buildings remain safe, accessible, secure and properly maintained.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36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This policy establishes standards for building usage, inspections, maintenance and emergency preparedness.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2A8F42BA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Provide clear responsibilities and requirements for managing school facilities.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C54B5B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To ensure school buildings remain safe, accessible, secure and properly maintained.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All school buildings, classrooms, laboratories, libraries, sports halls and administrative offices.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Area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Requirement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Safety Inspections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Building safety and hazard checks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Maintenance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Preventive maintenance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Cleaning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Classrooms and common areas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Daily</w:t>
            </w:r>
          </w:p>
        </w:tc>
      </w:tr>
    </w:tbl>
    <w:p>
      <w:pPr>
        <w:jc w:val="both"/>
        <w:spacing w:line="360" w:lineRule="auto" w:before="80" w:after="80"/>
      </w:pP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tbl>
      <w:tblPr>
        <w:tblStyle w:val="TableGridLight"/>
        <w:tblW w:w="9532" w:type="dxa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Project Type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Criteria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Approved Funding Limit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1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Minor Repairs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Routine maintenance and minor repa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irsUp to USD 2,000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2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Major Repairs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Structural repairs and equipment repl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acUepm toe nUtSD 10,000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3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Renovation Projects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Significant facility upgrades and mod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erUnpiz atoti oUnSD 50,000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4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Capital Development Pr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ojeNcetws buildings, major extensions and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cAambopvues UdSevDe l5o0p,m00e0n twith</w:t>
            </w:r>
          </w:p>
        </w:tc>
      </w:tr>
    </w:tbl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4EAD6E46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DEFINITIONS: Data is not found in source file.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  <w:pBdr>
          <w:top w:val="single" w:sz="6" w:space="1" w:color="000000"/>
        </w:pBdr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D6149B" w:rsidP="00D6149B" w:rsidRDefault="00D6149B" w14:paraId="52BE97F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RELATED POLICIES, PROCEDURES, FORMS, GUIDELINES &amp; OTHER RESOURCES: Data is not found in source file.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gridSpan w:val="1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Data is not found in source file</w:t>
            </w:r>
          </w:p>
        </w:tc>
      </w:tr>
    </w:tbl>
    <w:p w:rsidRPr="00F6481B" w:rsidR="00871ED3" w:rsidP="00871ED3" w:rsidRDefault="00871ED3" w14:paraId="219364A0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/>
      </w:r>
    </w:p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[POLICY TEMPLATE - SCHOOL BUILDING MANAGEMENT]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[CL&amp;H_02/24]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