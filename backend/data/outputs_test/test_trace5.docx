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is </w:t>
      </w:r>
      <w:r>
        <w:rPr>
          <w:b/>
        </w:rPr>
        <w:t xml:space="preserve">BOLD</w:t>
      </w:r>
      <w:r>
        <w:t xml:space="preserve"> one.</w:t>
      </w:r>
      <w:r>
        <w:br/>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This is </w:t>
      </w:r>
      <w:r>
        <w:rPr>
          <w:b/>
        </w:rPr>
        <w:t xml:space="preserve">BOLD</w:t>
      </w:r>
      <w:r>
        <w:t xml:space="preserve"> two with    spaces.</w:t>
      </w:r>
      <w:r>
        <w:br/>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t xml:space="preserve"/>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